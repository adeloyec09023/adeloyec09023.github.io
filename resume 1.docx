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DAA4D" w14:textId="7445F7FB" w:rsidR="00F41BEE" w:rsidRPr="000F178F" w:rsidRDefault="000F178F" w:rsidP="000C3926">
      <w:pPr>
        <w:pStyle w:val="Title"/>
        <w:jc w:val="center"/>
        <w:rPr>
          <w:sz w:val="56"/>
          <w:szCs w:val="56"/>
        </w:rPr>
      </w:pPr>
      <w:r w:rsidRPr="000F178F">
        <w:rPr>
          <w:sz w:val="56"/>
          <w:szCs w:val="56"/>
        </w:rPr>
        <w:t>Caroline Adeloye</w:t>
      </w:r>
    </w:p>
    <w:p w14:paraId="737C1557" w14:textId="3DB835F8" w:rsidR="00003455" w:rsidRPr="00003455" w:rsidRDefault="000C3926" w:rsidP="000C3926">
      <w:pPr>
        <w:pStyle w:val="Heading1"/>
        <w:jc w:val="center"/>
      </w:pPr>
      <w:r>
        <w:t>Bowie, MD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="000F178F">
        <w:t>301-404-3448</w:t>
      </w:r>
      <w:r w:rsidR="00F41BEE" w:rsidRPr="00B5257D">
        <w:t xml:space="preserve"> |</w:t>
      </w:r>
      <w:r w:rsidR="00F41BEE">
        <w:t xml:space="preserve"> </w:t>
      </w:r>
      <w:r w:rsidR="000F178F">
        <w:t>Carolineade28gmail.com</w:t>
      </w:r>
    </w:p>
    <w:p w14:paraId="7A4B9F57" w14:textId="77777777" w:rsidR="00F41BEE" w:rsidRDefault="00496B7C" w:rsidP="006E0605">
      <w:pPr>
        <w:pStyle w:val="Heading1"/>
      </w:pPr>
      <w:sdt>
        <w:sdtPr>
          <w:id w:val="-736782104"/>
          <w:placeholder>
            <w:docPart w:val="FC73C8B1EAA440D587F464CE74D8F255"/>
          </w:placeholder>
          <w:temporary/>
          <w:showingPlcHdr/>
          <w15:appearance w15:val="hidden"/>
        </w:sdtPr>
        <w:sdtEndPr/>
        <w:sdtContent>
          <w:r w:rsidR="00F41BEE">
            <w:t>Objective</w:t>
          </w:r>
        </w:sdtContent>
      </w:sdt>
    </w:p>
    <w:p w14:paraId="422CCCCF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472CE8E9" wp14:editId="20F015DA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5D6EE8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7AA0E46" w14:textId="3EC01E02" w:rsidR="00003455" w:rsidRDefault="000F178F" w:rsidP="009E3475">
      <w:r w:rsidRPr="000F178F">
        <w:t>Hardworking and passionate job seeker with strong organizational skills eager to secure entry-level Administration Assistant position. Ready to help team achieve company goals.</w:t>
      </w:r>
    </w:p>
    <w:p w14:paraId="11F25D89" w14:textId="77777777" w:rsidR="00F41BEE" w:rsidRDefault="00496B7C" w:rsidP="006E0605">
      <w:pPr>
        <w:pStyle w:val="Heading1"/>
      </w:pPr>
      <w:sdt>
        <w:sdtPr>
          <w:id w:val="1494989950"/>
          <w:placeholder>
            <w:docPart w:val="C3BD54D7CB954864818D0ACB7C5551E1"/>
          </w:placeholder>
          <w:temporary/>
          <w:showingPlcHdr/>
          <w15:appearance w15:val="hidden"/>
        </w:sdtPr>
        <w:sdtEndPr/>
        <w:sdtContent>
          <w:r w:rsidR="00F41BEE">
            <w:t>Experience</w:t>
          </w:r>
        </w:sdtContent>
      </w:sdt>
    </w:p>
    <w:p w14:paraId="19FB1CE6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583128E" wp14:editId="006B9A92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E3175C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1906C02" w14:textId="515BA07A" w:rsidR="00F41BEE" w:rsidRDefault="000F178F" w:rsidP="000F178F">
      <w:pPr>
        <w:pStyle w:val="Heading2"/>
        <w:tabs>
          <w:tab w:val="left" w:pos="3465"/>
        </w:tabs>
      </w:pPr>
      <w:r>
        <w:t xml:space="preserve">Target | Style Consultant </w:t>
      </w:r>
      <w:r w:rsidR="00003455">
        <w:tab/>
      </w:r>
      <w:r>
        <w:tab/>
      </w:r>
      <w:r w:rsidR="000C3926">
        <w:t>2021-Current</w:t>
      </w:r>
    </w:p>
    <w:p w14:paraId="0FAC5A9C" w14:textId="63E378AF" w:rsidR="000F178F" w:rsidRDefault="000F178F" w:rsidP="000F178F">
      <w:pPr>
        <w:pStyle w:val="ListBullet"/>
        <w:numPr>
          <w:ilvl w:val="0"/>
          <w:numId w:val="0"/>
        </w:numPr>
        <w:ind w:left="288"/>
      </w:pPr>
      <w:r>
        <w:t>4600 Mitchellville Rd Bowie, MD 20716 United State</w:t>
      </w:r>
    </w:p>
    <w:p w14:paraId="621CCF5D" w14:textId="40F5518D" w:rsidR="000F178F" w:rsidRDefault="000F178F" w:rsidP="000F178F">
      <w:pPr>
        <w:pStyle w:val="ListBullet"/>
      </w:pPr>
      <w:r>
        <w:t>Developed a loyal client base through exceptional customer service and tailored styling advice.</w:t>
      </w:r>
    </w:p>
    <w:p w14:paraId="064C0193" w14:textId="44DDE3D9" w:rsidR="000F178F" w:rsidRDefault="000F178F" w:rsidP="000F178F">
      <w:pPr>
        <w:pStyle w:val="ListBullet"/>
      </w:pPr>
      <w:r>
        <w:t>Conducted comprehensive wardrobe assessments for clients, identifying gaps and recommending key pieces for versatile styling options.</w:t>
      </w:r>
    </w:p>
    <w:p w14:paraId="2CE50F43" w14:textId="77777777" w:rsidR="000F178F" w:rsidRDefault="000F178F" w:rsidP="000F178F">
      <w:pPr>
        <w:pStyle w:val="ListBullet"/>
      </w:pPr>
      <w:r>
        <w:t>Collaborated with fellow consultants to ensure seamless communication, resulting in improved team performance and customer satisfaction.</w:t>
      </w:r>
    </w:p>
    <w:p w14:paraId="6A875348" w14:textId="77777777" w:rsidR="000F178F" w:rsidRDefault="000F178F" w:rsidP="000F178F">
      <w:pPr>
        <w:pStyle w:val="ListBullet"/>
      </w:pPr>
      <w:r>
        <w:t>Increased customer satisfaction by providing personalized style consultations and recommendations.</w:t>
      </w:r>
    </w:p>
    <w:p w14:paraId="3F2F9537" w14:textId="531C2DAD" w:rsidR="00003455" w:rsidRDefault="000F178F" w:rsidP="00003455">
      <w:pPr>
        <w:pStyle w:val="ListBullet"/>
      </w:pPr>
      <w:r>
        <w:t>Greeted all clients with warm smile and asked open-ended questions to better understand his or her needs.</w:t>
      </w:r>
    </w:p>
    <w:p w14:paraId="1F7C3347" w14:textId="309C2556" w:rsidR="00F41BEE" w:rsidRDefault="000F178F" w:rsidP="006E0605">
      <w:pPr>
        <w:pStyle w:val="Heading2"/>
      </w:pPr>
      <w:r>
        <w:t xml:space="preserve">HR Assistant | </w:t>
      </w:r>
      <w:r>
        <w:rPr>
          <w:rFonts w:ascii="Helvetica" w:hAnsi="Helvetica"/>
          <w:color w:val="222222"/>
          <w:sz w:val="18"/>
          <w:szCs w:val="18"/>
          <w:shd w:val="clear" w:color="auto" w:fill="FFFFFF"/>
        </w:rPr>
        <w:t>Unique Residential Care Center</w:t>
      </w:r>
      <w:r w:rsidR="00003455">
        <w:tab/>
      </w:r>
      <w:r w:rsidR="000C3926">
        <w:t>2021-2023</w:t>
      </w:r>
    </w:p>
    <w:p w14:paraId="6C4B96A4" w14:textId="54D9BF8D" w:rsidR="000F178F" w:rsidRDefault="000F178F" w:rsidP="000F178F">
      <w:pPr>
        <w:pStyle w:val="ListBullet"/>
        <w:numPr>
          <w:ilvl w:val="0"/>
          <w:numId w:val="0"/>
        </w:numPr>
        <w:ind w:left="288"/>
      </w:pPr>
      <w:r>
        <w:t>901 First St NW Washington, DC 20001 United</w:t>
      </w:r>
      <w:r w:rsidR="000C3926">
        <w:t xml:space="preserve"> State</w:t>
      </w:r>
    </w:p>
    <w:p w14:paraId="46E2E3A2" w14:textId="245CF053" w:rsidR="000F178F" w:rsidRDefault="000F178F" w:rsidP="000F178F">
      <w:pPr>
        <w:pStyle w:val="ListBullet"/>
      </w:pPr>
      <w:r>
        <w:t>Improved employee satisfaction by streamlining HR processes and implementing efficient systems.</w:t>
      </w:r>
    </w:p>
    <w:p w14:paraId="0943942C" w14:textId="1C7C6038" w:rsidR="000F178F" w:rsidRDefault="000F178F" w:rsidP="000F178F">
      <w:pPr>
        <w:pStyle w:val="ListBullet"/>
      </w:pPr>
      <w:r>
        <w:t>Enhanced communication within the organization by managing internal newsletters and announcements.</w:t>
      </w:r>
    </w:p>
    <w:p w14:paraId="0098190E" w14:textId="6A84036E" w:rsidR="000F178F" w:rsidRDefault="000F178F" w:rsidP="000F178F">
      <w:pPr>
        <w:pStyle w:val="ListBullet"/>
      </w:pPr>
      <w:r>
        <w:t>Assisted in talent acquisition by conducting comprehensive job analyses and creating accurate job descriptions.</w:t>
      </w:r>
    </w:p>
    <w:p w14:paraId="6605E2FC" w14:textId="658490EA" w:rsidR="000F178F" w:rsidRDefault="000F178F" w:rsidP="000F178F">
      <w:pPr>
        <w:pStyle w:val="ListBullet"/>
      </w:pPr>
      <w:r>
        <w:t>Provided support for employee performance evaluations, ensuring timely completion and proper documentation.</w:t>
      </w:r>
    </w:p>
    <w:p w14:paraId="0AE1C088" w14:textId="77777777" w:rsidR="000F178F" w:rsidRDefault="000F178F" w:rsidP="000F178F">
      <w:pPr>
        <w:pStyle w:val="ListBullet"/>
      </w:pPr>
      <w:r>
        <w:t>Ensured accuracy of personnel records by meticulously maintaining confidential files and databases.</w:t>
      </w:r>
    </w:p>
    <w:p w14:paraId="11A3DE53" w14:textId="77777777" w:rsidR="000F178F" w:rsidRDefault="000F178F" w:rsidP="000F178F">
      <w:pPr>
        <w:pStyle w:val="ListBullet"/>
      </w:pPr>
      <w:r>
        <w:t>Filed paperwork, sorted, and delivered mail and maintained office organization.</w:t>
      </w:r>
    </w:p>
    <w:p w14:paraId="2E89DA3C" w14:textId="1E29A588" w:rsidR="00003455" w:rsidRDefault="000F178F" w:rsidP="00003455">
      <w:pPr>
        <w:pStyle w:val="ListBullet"/>
      </w:pPr>
      <w:r>
        <w:t>Answered and redirected incoming phone calls for office.</w:t>
      </w:r>
    </w:p>
    <w:p w14:paraId="7985F986" w14:textId="77777777" w:rsidR="00F41BEE" w:rsidRDefault="00496B7C" w:rsidP="006E0605">
      <w:pPr>
        <w:pStyle w:val="Heading1"/>
      </w:pPr>
      <w:sdt>
        <w:sdtPr>
          <w:id w:val="1513793667"/>
          <w:placeholder>
            <w:docPart w:val="3FE580A2697B4FEAB2AB5C935082FBDA"/>
          </w:placeholder>
          <w:temporary/>
          <w:showingPlcHdr/>
          <w15:appearance w15:val="hidden"/>
        </w:sdtPr>
        <w:sdtEndPr/>
        <w:sdtContent>
          <w:r w:rsidR="00F41BEE">
            <w:t>Education</w:t>
          </w:r>
        </w:sdtContent>
      </w:sdt>
    </w:p>
    <w:p w14:paraId="23C27FB2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B15835E" wp14:editId="435D8D0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8E0733A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97752CA" w14:textId="3687E131" w:rsidR="000C3926" w:rsidRDefault="000C3926" w:rsidP="000C3926">
      <w:pPr>
        <w:pStyle w:val="Heading2"/>
      </w:pPr>
      <w:r>
        <w:t>Bowie State University |</w:t>
      </w:r>
      <w:r w:rsidRPr="000C3926">
        <w:t xml:space="preserve"> Bachelor of</w:t>
      </w:r>
      <w:r>
        <w:t xml:space="preserve"> </w:t>
      </w:r>
      <w:r w:rsidRPr="000C3926">
        <w:t xml:space="preserve">Computer Science: Cyber Operations </w:t>
      </w:r>
      <w:proofErr w:type="gramStart"/>
      <w:r w:rsidRPr="000C3926">
        <w:t>And</w:t>
      </w:r>
      <w:proofErr w:type="gramEnd"/>
      <w:r w:rsidRPr="000C3926">
        <w:t xml:space="preserve"> Warfare</w:t>
      </w:r>
      <w:r w:rsidR="00003455">
        <w:tab/>
      </w:r>
      <w:r>
        <w:t xml:space="preserve">2022- </w:t>
      </w:r>
      <w:r w:rsidRPr="000C3926">
        <w:t>Expected in 05/2026</w:t>
      </w:r>
    </w:p>
    <w:p w14:paraId="5C2DB341" w14:textId="62372AF1" w:rsidR="00F41BEE" w:rsidRDefault="000C3926" w:rsidP="000C3926">
      <w:pPr>
        <w:pStyle w:val="Heading2"/>
      </w:pPr>
      <w:r>
        <w:t xml:space="preserve">Bowie High School </w:t>
      </w:r>
      <w:r w:rsidR="00003455">
        <w:tab/>
      </w:r>
      <w:r>
        <w:t>2022</w:t>
      </w:r>
    </w:p>
    <w:p w14:paraId="6042AD70" w14:textId="77777777" w:rsidR="00003455" w:rsidRDefault="00003455" w:rsidP="00003455"/>
    <w:p w14:paraId="79047FF2" w14:textId="77777777" w:rsidR="00F41BEE" w:rsidRDefault="00496B7C" w:rsidP="00D52131">
      <w:pPr>
        <w:pStyle w:val="Heading1"/>
      </w:pPr>
      <w:sdt>
        <w:sdtPr>
          <w:id w:val="592895854"/>
          <w:placeholder>
            <w:docPart w:val="7C0BBCFC014842E5BC5F760A6991A0E9"/>
          </w:placeholder>
          <w:temporary/>
          <w:showingPlcHdr/>
          <w15:appearance w15:val="hidden"/>
        </w:sdtPr>
        <w:sdtEndPr/>
        <w:sdtContent>
          <w:r w:rsidR="00F41BEE">
            <w:t>Skills &amp; abilities</w:t>
          </w:r>
        </w:sdtContent>
      </w:sdt>
    </w:p>
    <w:p w14:paraId="3CAD5416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6F94A91" wp14:editId="54AE9FE0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B80327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3D9DD74" w14:textId="77777777" w:rsidR="000C3926" w:rsidRDefault="000C3926" w:rsidP="000C3926">
      <w:pPr>
        <w:pStyle w:val="ListBullet"/>
      </w:pPr>
      <w:r>
        <w:t>Administrative Duties</w:t>
      </w:r>
    </w:p>
    <w:p w14:paraId="18118402" w14:textId="77777777" w:rsidR="000C3926" w:rsidRDefault="000C3926" w:rsidP="000C3926">
      <w:pPr>
        <w:pStyle w:val="ListBullet"/>
      </w:pPr>
      <w:r>
        <w:t>Verbal and Written Communication</w:t>
      </w:r>
    </w:p>
    <w:p w14:paraId="73020489" w14:textId="77777777" w:rsidR="000C3926" w:rsidRDefault="000C3926" w:rsidP="000C3926">
      <w:pPr>
        <w:pStyle w:val="ListBullet"/>
      </w:pPr>
      <w:r>
        <w:lastRenderedPageBreak/>
        <w:t>File Organization</w:t>
      </w:r>
    </w:p>
    <w:p w14:paraId="2F74E45F" w14:textId="77777777" w:rsidR="000C3926" w:rsidRDefault="000C3926" w:rsidP="000C3926">
      <w:pPr>
        <w:pStyle w:val="ListBullet"/>
      </w:pPr>
      <w:r>
        <w:t>Excellent Communication</w:t>
      </w:r>
    </w:p>
    <w:p w14:paraId="3269D9DE" w14:textId="77777777" w:rsidR="000C3926" w:rsidRDefault="000C3926" w:rsidP="000C3926">
      <w:pPr>
        <w:pStyle w:val="ListBullet"/>
      </w:pPr>
      <w:r>
        <w:t>Problem-Solving</w:t>
      </w:r>
    </w:p>
    <w:p w14:paraId="21D7ECD2" w14:textId="77777777" w:rsidR="000C3926" w:rsidRDefault="000C3926" w:rsidP="000C3926">
      <w:pPr>
        <w:pStyle w:val="ListBullet"/>
      </w:pPr>
      <w:r>
        <w:t>Active Listening</w:t>
      </w:r>
    </w:p>
    <w:p w14:paraId="73A4FF97" w14:textId="77777777" w:rsidR="000C3926" w:rsidRDefault="000C3926" w:rsidP="000C3926">
      <w:pPr>
        <w:pStyle w:val="ListBullet"/>
      </w:pPr>
      <w:r>
        <w:t>Data Entry</w:t>
      </w:r>
    </w:p>
    <w:p w14:paraId="1BEE32C0" w14:textId="77777777" w:rsidR="000C3926" w:rsidRDefault="000C3926" w:rsidP="000C3926">
      <w:pPr>
        <w:pStyle w:val="ListBullet"/>
      </w:pPr>
      <w:r>
        <w:t>Teamwork and Collaboration</w:t>
      </w:r>
    </w:p>
    <w:p w14:paraId="1C1DC2FF" w14:textId="77777777" w:rsidR="000C3926" w:rsidRDefault="000C3926" w:rsidP="000C3926">
      <w:pPr>
        <w:pStyle w:val="ListBullet"/>
      </w:pPr>
      <w:r>
        <w:t>Organization and Time Management</w:t>
      </w:r>
    </w:p>
    <w:p w14:paraId="3CCE82E9" w14:textId="77777777" w:rsidR="000C3926" w:rsidRDefault="000C3926" w:rsidP="000C3926">
      <w:pPr>
        <w:pStyle w:val="ListBullet"/>
      </w:pPr>
      <w:r>
        <w:t>Microsoft Word</w:t>
      </w:r>
    </w:p>
    <w:p w14:paraId="20D930AC" w14:textId="021EA86F" w:rsidR="00F41BEE" w:rsidRDefault="000C3926" w:rsidP="000C3926">
      <w:pPr>
        <w:pStyle w:val="ListBullet"/>
      </w:pPr>
      <w:r>
        <w:t>Documentation Skills</w:t>
      </w:r>
    </w:p>
    <w:sectPr w:rsidR="00F41BEE" w:rsidSect="00ED59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5DAC3" w14:textId="77777777" w:rsidR="000F178F" w:rsidRDefault="000F178F">
      <w:pPr>
        <w:spacing w:after="0"/>
      </w:pPr>
      <w:r>
        <w:separator/>
      </w:r>
    </w:p>
  </w:endnote>
  <w:endnote w:type="continuationSeparator" w:id="0">
    <w:p w14:paraId="17A4EAD8" w14:textId="77777777" w:rsidR="000F178F" w:rsidRDefault="000F178F">
      <w:pPr>
        <w:spacing w:after="0"/>
      </w:pPr>
      <w:r>
        <w:continuationSeparator/>
      </w:r>
    </w:p>
  </w:endnote>
  <w:endnote w:type="continuationNotice" w:id="1">
    <w:p w14:paraId="169E0B30" w14:textId="77777777" w:rsidR="000F178F" w:rsidRDefault="000F178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786E3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ADF73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B8EA4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24207" w14:textId="77777777" w:rsidR="000F178F" w:rsidRDefault="000F178F">
      <w:pPr>
        <w:spacing w:after="0"/>
      </w:pPr>
      <w:r>
        <w:separator/>
      </w:r>
    </w:p>
  </w:footnote>
  <w:footnote w:type="continuationSeparator" w:id="0">
    <w:p w14:paraId="350EE05A" w14:textId="77777777" w:rsidR="000F178F" w:rsidRDefault="000F178F">
      <w:pPr>
        <w:spacing w:after="0"/>
      </w:pPr>
      <w:r>
        <w:continuationSeparator/>
      </w:r>
    </w:p>
  </w:footnote>
  <w:footnote w:type="continuationNotice" w:id="1">
    <w:p w14:paraId="20E0734E" w14:textId="77777777" w:rsidR="000F178F" w:rsidRDefault="000F178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25CC9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1FA4E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66286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8F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C3926"/>
    <w:rsid w:val="000D355D"/>
    <w:rsid w:val="000F178F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62033"/>
    <w:rsid w:val="00271453"/>
    <w:rsid w:val="00276E4F"/>
    <w:rsid w:val="00295104"/>
    <w:rsid w:val="002C0DDD"/>
    <w:rsid w:val="002D59A2"/>
    <w:rsid w:val="00302F19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20DE9"/>
    <w:rsid w:val="00433CD1"/>
    <w:rsid w:val="00445933"/>
    <w:rsid w:val="004476A1"/>
    <w:rsid w:val="004476B0"/>
    <w:rsid w:val="00496B7C"/>
    <w:rsid w:val="004A4BFA"/>
    <w:rsid w:val="004D433E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1047"/>
    <w:rsid w:val="00E726F0"/>
    <w:rsid w:val="00EA2B92"/>
    <w:rsid w:val="00EC12CE"/>
    <w:rsid w:val="00ED598E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33D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ol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C73C8B1EAA440D587F464CE74D8F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F06F1-FA84-4348-8F93-3AF4B62DCC9F}"/>
      </w:docPartPr>
      <w:docPartBody>
        <w:p w:rsidR="009233B6" w:rsidRDefault="009233B6">
          <w:pPr>
            <w:pStyle w:val="FC73C8B1EAA440D587F464CE74D8F255"/>
          </w:pPr>
          <w:r>
            <w:t>Objective</w:t>
          </w:r>
        </w:p>
      </w:docPartBody>
    </w:docPart>
    <w:docPart>
      <w:docPartPr>
        <w:name w:val="C3BD54D7CB954864818D0ACB7C555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F1E19-696F-41CE-AD17-7771269AE998}"/>
      </w:docPartPr>
      <w:docPartBody>
        <w:p w:rsidR="009233B6" w:rsidRDefault="009233B6">
          <w:pPr>
            <w:pStyle w:val="C3BD54D7CB954864818D0ACB7C5551E1"/>
          </w:pPr>
          <w:r>
            <w:t>Experience</w:t>
          </w:r>
        </w:p>
      </w:docPartBody>
    </w:docPart>
    <w:docPart>
      <w:docPartPr>
        <w:name w:val="3FE580A2697B4FEAB2AB5C935082F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850D5-CED0-4140-9D90-0EB9065EC6D0}"/>
      </w:docPartPr>
      <w:docPartBody>
        <w:p w:rsidR="009233B6" w:rsidRDefault="009233B6">
          <w:pPr>
            <w:pStyle w:val="3FE580A2697B4FEAB2AB5C935082FBDA"/>
          </w:pPr>
          <w:r>
            <w:t>Education</w:t>
          </w:r>
        </w:p>
      </w:docPartBody>
    </w:docPart>
    <w:docPart>
      <w:docPartPr>
        <w:name w:val="7C0BBCFC014842E5BC5F760A6991A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6ED43-EED5-4832-B042-B32AE6E0D204}"/>
      </w:docPartPr>
      <w:docPartBody>
        <w:p w:rsidR="009233B6" w:rsidRDefault="009233B6">
          <w:pPr>
            <w:pStyle w:val="7C0BBCFC014842E5BC5F760A6991A0E9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B6"/>
    <w:rsid w:val="0092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73C8B1EAA440D587F464CE74D8F255">
    <w:name w:val="FC73C8B1EAA440D587F464CE74D8F255"/>
  </w:style>
  <w:style w:type="paragraph" w:customStyle="1" w:styleId="C3BD54D7CB954864818D0ACB7C5551E1">
    <w:name w:val="C3BD54D7CB954864818D0ACB7C5551E1"/>
  </w:style>
  <w:style w:type="paragraph" w:customStyle="1" w:styleId="3FE580A2697B4FEAB2AB5C935082FBDA">
    <w:name w:val="3FE580A2697B4FEAB2AB5C935082FBDA"/>
  </w:style>
  <w:style w:type="paragraph" w:customStyle="1" w:styleId="7C0BBCFC014842E5BC5F760A6991A0E9">
    <w:name w:val="7C0BBCFC014842E5BC5F760A6991A0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0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2024-01-22T01:10:00Z</dcterms:created>
  <dcterms:modified xsi:type="dcterms:W3CDTF">2024-01-22T01:10:00Z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